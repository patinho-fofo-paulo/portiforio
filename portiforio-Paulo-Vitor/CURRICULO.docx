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1D6641" w14:textId="14FC9A3C" w:rsidR="005F05DD" w:rsidRDefault="005F05DD" w:rsidP="001A091C">
      <w:pPr>
        <w:pStyle w:val="Ttulo"/>
      </w:pPr>
      <w:r>
        <w:t>C</w:t>
      </w:r>
      <w:r w:rsidR="001A091C">
        <w:t>U</w:t>
      </w:r>
      <w:r>
        <w:t>RRICULO</w:t>
      </w:r>
    </w:p>
    <w:p w14:paraId="4A1FCD80" w14:textId="77777777" w:rsidR="006C27B6" w:rsidRPr="006C27B6" w:rsidRDefault="006C27B6" w:rsidP="006C27B6">
      <w:pPr>
        <w:rPr>
          <w:b/>
          <w:bCs/>
        </w:rPr>
      </w:pPr>
      <w:r w:rsidRPr="006C27B6">
        <w:rPr>
          <w:b/>
          <w:bCs/>
        </w:rPr>
        <w:t>PAULO VITOR</w:t>
      </w:r>
    </w:p>
    <w:p w14:paraId="411B823D" w14:textId="77777777" w:rsidR="006C27B6" w:rsidRPr="006C27B6" w:rsidRDefault="006C27B6" w:rsidP="006C27B6">
      <w:r w:rsidRPr="006C27B6">
        <w:rPr>
          <w:b/>
          <w:bCs/>
        </w:rPr>
        <w:t>ESTUDANTE DE INFORMÁTICA PARA INTERNET | DESENVOLVIMENTO FRONT-END</w:t>
      </w:r>
    </w:p>
    <w:p w14:paraId="576036B9" w14:textId="02C5C1C1" w:rsidR="006C27B6" w:rsidRPr="006C27B6" w:rsidRDefault="006C27B6" w:rsidP="006C27B6">
      <w:r w:rsidRPr="006C27B6">
        <w:t>E-mail: paulovitor.dev.adm@gmail.com</w:t>
      </w:r>
      <w:r w:rsidRPr="006C27B6">
        <w:br/>
        <w:t>GitHub: https://github.com/patinho-fofo-paulo</w:t>
      </w:r>
      <w:r w:rsidRPr="006C27B6">
        <w:br/>
        <w:t>Cidade/Estado:</w:t>
      </w:r>
      <w:r>
        <w:t xml:space="preserve"> CUIABA MT</w:t>
      </w:r>
    </w:p>
    <w:p w14:paraId="21204BDF" w14:textId="77777777" w:rsidR="006C27B6" w:rsidRPr="006C27B6" w:rsidRDefault="006C27B6" w:rsidP="006C27B6">
      <w:r w:rsidRPr="006C27B6">
        <w:pict w14:anchorId="7AD7F6B1">
          <v:rect id="_x0000_i1031" style="width:0;height:1.5pt" o:hralign="center" o:hrstd="t" o:hr="t" fillcolor="#a0a0a0" stroked="f"/>
        </w:pict>
      </w:r>
    </w:p>
    <w:p w14:paraId="6F0B7CBB" w14:textId="77777777" w:rsidR="006C27B6" w:rsidRPr="006C27B6" w:rsidRDefault="006C27B6" w:rsidP="006C27B6">
      <w:pPr>
        <w:rPr>
          <w:b/>
          <w:bCs/>
        </w:rPr>
      </w:pPr>
      <w:r w:rsidRPr="006C27B6">
        <w:rPr>
          <w:b/>
          <w:bCs/>
        </w:rPr>
        <w:t>OBJETIVO PROFISSIONAL</w:t>
      </w:r>
    </w:p>
    <w:p w14:paraId="26BD0028" w14:textId="77777777" w:rsidR="006C27B6" w:rsidRPr="006C27B6" w:rsidRDefault="006C27B6" w:rsidP="006C27B6">
      <w:r w:rsidRPr="006C27B6">
        <w:t>Busco minha primeira oportunidade na área de Tecnologia da Informação, com interesse em desenvolvimento web e programação. Desejo aplicar os conhecimentos adquiridos durante minha formação técnica, desenvolver habilidades práticas e contribuir para projetos enquanto continuo aprendendo e evoluindo profissionalmente.</w:t>
      </w:r>
    </w:p>
    <w:p w14:paraId="3BBBB980" w14:textId="77777777" w:rsidR="006C27B6" w:rsidRPr="006C27B6" w:rsidRDefault="006C27B6" w:rsidP="006C27B6">
      <w:pPr>
        <w:rPr>
          <w:b/>
          <w:bCs/>
        </w:rPr>
      </w:pPr>
      <w:r w:rsidRPr="006C27B6">
        <w:rPr>
          <w:b/>
          <w:bCs/>
        </w:rPr>
        <w:t>PERFIL PROFISSIONAL</w:t>
      </w:r>
    </w:p>
    <w:p w14:paraId="2BC83B78" w14:textId="77777777" w:rsidR="006C27B6" w:rsidRPr="006C27B6" w:rsidRDefault="006C27B6" w:rsidP="006C27B6">
      <w:r w:rsidRPr="006C27B6">
        <w:t>Estudante do Ensino Médio Técnico em Informática para Internet pela SESC Escola, em parceria com o SENAC, com foco atual em desenvolvimento Front-end. Tenho interesse em criação de interfaces web, lógica de programação, algoritmos e desenvolvimento de aplicações interativas.</w:t>
      </w:r>
    </w:p>
    <w:p w14:paraId="3B9E2783" w14:textId="77777777" w:rsidR="006C27B6" w:rsidRPr="006C27B6" w:rsidRDefault="006C27B6" w:rsidP="006C27B6">
      <w:r w:rsidRPr="006C27B6">
        <w:t xml:space="preserve">Estou construindo minha base técnica por meio dos estudos e da prática com HTML5, CSS3 e </w:t>
      </w:r>
      <w:proofErr w:type="spellStart"/>
      <w:r w:rsidRPr="006C27B6">
        <w:t>JavaScript</w:t>
      </w:r>
      <w:proofErr w:type="spellEnd"/>
      <w:r w:rsidRPr="006C27B6">
        <w:t xml:space="preserve">, além de aprender ferramentas de controle de versão, como </w:t>
      </w:r>
      <w:proofErr w:type="spellStart"/>
      <w:r w:rsidRPr="006C27B6">
        <w:t>Git</w:t>
      </w:r>
      <w:proofErr w:type="spellEnd"/>
      <w:r w:rsidRPr="006C27B6">
        <w:t xml:space="preserve"> e GitHub. Tenho como objetivo ampliar meus conhecimentos para Back-</w:t>
      </w:r>
      <w:proofErr w:type="spellStart"/>
      <w:r w:rsidRPr="006C27B6">
        <w:t>end</w:t>
      </w:r>
      <w:proofErr w:type="spellEnd"/>
      <w:r w:rsidRPr="006C27B6">
        <w:t xml:space="preserve"> e desenvolvimento Mobile, seguindo minha formação rumo ao Desenvolvimento Full Stack.</w:t>
      </w:r>
    </w:p>
    <w:p w14:paraId="3D5E99EB" w14:textId="77777777" w:rsidR="006C27B6" w:rsidRPr="006C27B6" w:rsidRDefault="006C27B6" w:rsidP="006C27B6">
      <w:pPr>
        <w:rPr>
          <w:b/>
          <w:bCs/>
        </w:rPr>
      </w:pPr>
      <w:r w:rsidRPr="006C27B6">
        <w:rPr>
          <w:b/>
          <w:bCs/>
        </w:rPr>
        <w:t>FORMAÇÃO ACADÊMICA</w:t>
      </w:r>
    </w:p>
    <w:p w14:paraId="7143913A" w14:textId="77777777" w:rsidR="006C27B6" w:rsidRPr="006C27B6" w:rsidRDefault="006C27B6" w:rsidP="006C27B6">
      <w:r w:rsidRPr="006C27B6">
        <w:rPr>
          <w:b/>
          <w:bCs/>
        </w:rPr>
        <w:t>Ensino Médio Integrado ao Técnico em Informática para Internet</w:t>
      </w:r>
      <w:r w:rsidRPr="006C27B6">
        <w:br/>
        <w:t>SESC Escola em parceria com o SENAC</w:t>
      </w:r>
      <w:r w:rsidRPr="006C27B6">
        <w:br/>
        <w:t>Ano escolar: 1º ano do Ensino Médio Técnico</w:t>
      </w:r>
      <w:r w:rsidRPr="006C27B6">
        <w:br/>
        <w:t xml:space="preserve">Conclusão prevista: </w:t>
      </w:r>
      <w:proofErr w:type="gramStart"/>
      <w:r w:rsidRPr="006C27B6">
        <w:t>[Confirmar</w:t>
      </w:r>
      <w:proofErr w:type="gramEnd"/>
      <w:r w:rsidRPr="006C27B6">
        <w:t xml:space="preserve"> ano de conclusão]</w:t>
      </w:r>
    </w:p>
    <w:p w14:paraId="48275B80" w14:textId="77777777" w:rsidR="006C27B6" w:rsidRPr="006C27B6" w:rsidRDefault="006C27B6" w:rsidP="006C27B6">
      <w:pPr>
        <w:rPr>
          <w:b/>
          <w:bCs/>
        </w:rPr>
      </w:pPr>
      <w:r w:rsidRPr="006C27B6">
        <w:rPr>
          <w:b/>
          <w:bCs/>
        </w:rPr>
        <w:t>Trilha de formação técnica</w:t>
      </w:r>
    </w:p>
    <w:p w14:paraId="28EE1A0A" w14:textId="77777777" w:rsidR="006C27B6" w:rsidRPr="006C27B6" w:rsidRDefault="006C27B6" w:rsidP="006C27B6">
      <w:pPr>
        <w:numPr>
          <w:ilvl w:val="0"/>
          <w:numId w:val="1"/>
        </w:numPr>
      </w:pPr>
      <w:r w:rsidRPr="006C27B6">
        <w:rPr>
          <w:b/>
          <w:bCs/>
        </w:rPr>
        <w:t>Front-</w:t>
      </w:r>
      <w:proofErr w:type="spellStart"/>
      <w:r w:rsidRPr="006C27B6">
        <w:rPr>
          <w:b/>
          <w:bCs/>
        </w:rPr>
        <w:t>end</w:t>
      </w:r>
      <w:proofErr w:type="spellEnd"/>
      <w:r w:rsidRPr="006C27B6">
        <w:rPr>
          <w:b/>
          <w:bCs/>
        </w:rPr>
        <w:t xml:space="preserve"> — etapa atual:</w:t>
      </w:r>
      <w:r w:rsidRPr="006C27B6">
        <w:t xml:space="preserve"> desenvolvimento de páginas web com HTML5, CSS3 e </w:t>
      </w:r>
      <w:proofErr w:type="spellStart"/>
      <w:r w:rsidRPr="006C27B6">
        <w:t>JavaScript</w:t>
      </w:r>
      <w:proofErr w:type="spellEnd"/>
      <w:r w:rsidRPr="006C27B6">
        <w:t>.</w:t>
      </w:r>
    </w:p>
    <w:p w14:paraId="5169B19F" w14:textId="77777777" w:rsidR="006C27B6" w:rsidRPr="006C27B6" w:rsidRDefault="006C27B6" w:rsidP="006C27B6">
      <w:pPr>
        <w:numPr>
          <w:ilvl w:val="0"/>
          <w:numId w:val="1"/>
        </w:numPr>
      </w:pPr>
      <w:r w:rsidRPr="006C27B6">
        <w:rPr>
          <w:b/>
          <w:bCs/>
        </w:rPr>
        <w:t>Back-</w:t>
      </w:r>
      <w:proofErr w:type="spellStart"/>
      <w:r w:rsidRPr="006C27B6">
        <w:rPr>
          <w:b/>
          <w:bCs/>
        </w:rPr>
        <w:t>end</w:t>
      </w:r>
      <w:proofErr w:type="spellEnd"/>
      <w:r w:rsidRPr="006C27B6">
        <w:rPr>
          <w:b/>
          <w:bCs/>
        </w:rPr>
        <w:t xml:space="preserve"> — próxima etapa:</w:t>
      </w:r>
      <w:r w:rsidRPr="006C27B6">
        <w:t xml:space="preserve"> aprofundamento em lógica de servidor, processamento de dados e integração de aplicações.</w:t>
      </w:r>
    </w:p>
    <w:p w14:paraId="5ECFFF3F" w14:textId="77777777" w:rsidR="006C27B6" w:rsidRPr="006C27B6" w:rsidRDefault="006C27B6" w:rsidP="006C27B6">
      <w:pPr>
        <w:numPr>
          <w:ilvl w:val="0"/>
          <w:numId w:val="1"/>
        </w:numPr>
      </w:pPr>
      <w:r w:rsidRPr="006C27B6">
        <w:rPr>
          <w:b/>
          <w:bCs/>
        </w:rPr>
        <w:t>Desenvolvimento Mobile — etapa futura:</w:t>
      </w:r>
      <w:r w:rsidRPr="006C27B6">
        <w:t xml:space="preserve"> aprendizado voltado à criação de aplicações para dispositivos móveis.</w:t>
      </w:r>
    </w:p>
    <w:p w14:paraId="6C7FEF99" w14:textId="77777777" w:rsidR="006C27B6" w:rsidRPr="006C27B6" w:rsidRDefault="006C27B6" w:rsidP="006C27B6">
      <w:pPr>
        <w:rPr>
          <w:b/>
          <w:bCs/>
        </w:rPr>
      </w:pPr>
      <w:r w:rsidRPr="006C27B6">
        <w:rPr>
          <w:b/>
          <w:bCs/>
        </w:rPr>
        <w:t>CONHECIMENTOS TÉCNICOS</w:t>
      </w:r>
    </w:p>
    <w:p w14:paraId="0317A703" w14:textId="77777777" w:rsidR="006C27B6" w:rsidRPr="006C27B6" w:rsidRDefault="006C27B6" w:rsidP="006C27B6">
      <w:r w:rsidRPr="006C27B6">
        <w:rPr>
          <w:b/>
          <w:bCs/>
        </w:rPr>
        <w:t>Desenvolvimento Web</w:t>
      </w:r>
    </w:p>
    <w:p w14:paraId="3D6EDD41" w14:textId="77777777" w:rsidR="006C27B6" w:rsidRPr="006C27B6" w:rsidRDefault="006C27B6" w:rsidP="006C27B6">
      <w:pPr>
        <w:numPr>
          <w:ilvl w:val="0"/>
          <w:numId w:val="2"/>
        </w:numPr>
      </w:pPr>
      <w:r w:rsidRPr="006C27B6">
        <w:t>HTML5 — estruturação de páginas web.</w:t>
      </w:r>
    </w:p>
    <w:p w14:paraId="612AE52C" w14:textId="77777777" w:rsidR="006C27B6" w:rsidRPr="006C27B6" w:rsidRDefault="006C27B6" w:rsidP="006C27B6">
      <w:pPr>
        <w:numPr>
          <w:ilvl w:val="0"/>
          <w:numId w:val="2"/>
        </w:numPr>
      </w:pPr>
      <w:r w:rsidRPr="006C27B6">
        <w:lastRenderedPageBreak/>
        <w:t>CSS3 — estilização, layouts e responsividade.</w:t>
      </w:r>
    </w:p>
    <w:p w14:paraId="45A6C2AB" w14:textId="77777777" w:rsidR="006C27B6" w:rsidRPr="006C27B6" w:rsidRDefault="006C27B6" w:rsidP="006C27B6">
      <w:pPr>
        <w:numPr>
          <w:ilvl w:val="0"/>
          <w:numId w:val="2"/>
        </w:numPr>
      </w:pPr>
      <w:proofErr w:type="spellStart"/>
      <w:r w:rsidRPr="006C27B6">
        <w:t>JavaScript</w:t>
      </w:r>
      <w:proofErr w:type="spellEnd"/>
      <w:r w:rsidRPr="006C27B6">
        <w:t xml:space="preserve"> — fundamentos de programação e interatividade.</w:t>
      </w:r>
    </w:p>
    <w:p w14:paraId="2986F35D" w14:textId="77777777" w:rsidR="006C27B6" w:rsidRPr="006C27B6" w:rsidRDefault="006C27B6" w:rsidP="006C27B6">
      <w:r w:rsidRPr="006C27B6">
        <w:rPr>
          <w:b/>
          <w:bCs/>
        </w:rPr>
        <w:t>Fundamentos de Programação</w:t>
      </w:r>
    </w:p>
    <w:p w14:paraId="3932F713" w14:textId="77777777" w:rsidR="006C27B6" w:rsidRPr="006C27B6" w:rsidRDefault="006C27B6" w:rsidP="006C27B6">
      <w:pPr>
        <w:numPr>
          <w:ilvl w:val="0"/>
          <w:numId w:val="3"/>
        </w:numPr>
      </w:pPr>
      <w:r w:rsidRPr="006C27B6">
        <w:t>Lógica de programação.</w:t>
      </w:r>
    </w:p>
    <w:p w14:paraId="733D67E5" w14:textId="77777777" w:rsidR="006C27B6" w:rsidRPr="006C27B6" w:rsidRDefault="006C27B6" w:rsidP="006C27B6">
      <w:pPr>
        <w:numPr>
          <w:ilvl w:val="0"/>
          <w:numId w:val="3"/>
        </w:numPr>
      </w:pPr>
      <w:r w:rsidRPr="006C27B6">
        <w:t>Algoritmos e resolução de problemas.</w:t>
      </w:r>
    </w:p>
    <w:p w14:paraId="15C7ADC9" w14:textId="77777777" w:rsidR="006C27B6" w:rsidRPr="006C27B6" w:rsidRDefault="006C27B6" w:rsidP="006C27B6">
      <w:pPr>
        <w:numPr>
          <w:ilvl w:val="0"/>
          <w:numId w:val="3"/>
        </w:numPr>
      </w:pPr>
      <w:r w:rsidRPr="006C27B6">
        <w:t>Exercícios práticos desenvolvidos durante os estudos.</w:t>
      </w:r>
    </w:p>
    <w:p w14:paraId="2862B995" w14:textId="77777777" w:rsidR="006C27B6" w:rsidRPr="006C27B6" w:rsidRDefault="006C27B6" w:rsidP="006C27B6">
      <w:r w:rsidRPr="006C27B6">
        <w:rPr>
          <w:b/>
          <w:bCs/>
        </w:rPr>
        <w:t>Ferramentas</w:t>
      </w:r>
    </w:p>
    <w:p w14:paraId="6E76607E" w14:textId="77777777" w:rsidR="006C27B6" w:rsidRPr="006C27B6" w:rsidRDefault="006C27B6" w:rsidP="006C27B6">
      <w:pPr>
        <w:numPr>
          <w:ilvl w:val="0"/>
          <w:numId w:val="4"/>
        </w:numPr>
      </w:pPr>
      <w:proofErr w:type="spellStart"/>
      <w:r w:rsidRPr="006C27B6">
        <w:t>Git</w:t>
      </w:r>
      <w:proofErr w:type="spellEnd"/>
      <w:r w:rsidRPr="006C27B6">
        <w:t xml:space="preserve"> — fundamentos de controle de versão.</w:t>
      </w:r>
    </w:p>
    <w:p w14:paraId="4E60BA08" w14:textId="77777777" w:rsidR="006C27B6" w:rsidRPr="006C27B6" w:rsidRDefault="006C27B6" w:rsidP="006C27B6">
      <w:pPr>
        <w:numPr>
          <w:ilvl w:val="0"/>
          <w:numId w:val="4"/>
        </w:numPr>
      </w:pPr>
      <w:r w:rsidRPr="006C27B6">
        <w:t>GitHub — organização e compartilhamento de repositórios de código.</w:t>
      </w:r>
    </w:p>
    <w:p w14:paraId="6FCDB346" w14:textId="77777777" w:rsidR="006C27B6" w:rsidRPr="006C27B6" w:rsidRDefault="006C27B6" w:rsidP="006C27B6">
      <w:pPr>
        <w:rPr>
          <w:b/>
          <w:bCs/>
        </w:rPr>
      </w:pPr>
      <w:r w:rsidRPr="006C27B6">
        <w:rPr>
          <w:b/>
          <w:bCs/>
        </w:rPr>
        <w:t>PROJETOS E PRÁTICAS DE ESTUDO</w:t>
      </w:r>
    </w:p>
    <w:p w14:paraId="416373A0" w14:textId="77777777" w:rsidR="006C27B6" w:rsidRPr="006C27B6" w:rsidRDefault="006C27B6" w:rsidP="006C27B6">
      <w:r w:rsidRPr="006C27B6">
        <w:rPr>
          <w:b/>
          <w:bCs/>
        </w:rPr>
        <w:t>Desenvolvimento de páginas web</w:t>
      </w:r>
      <w:r w:rsidRPr="006C27B6">
        <w:br/>
        <w:t>Prática de estruturação e estilização de interfaces utilizando HTML5 e CSS3, com atenção à organização do código e à adaptação para diferentes tamanhos de tela.</w:t>
      </w:r>
    </w:p>
    <w:p w14:paraId="1F5789E2" w14:textId="77777777" w:rsidR="006C27B6" w:rsidRPr="006C27B6" w:rsidRDefault="006C27B6" w:rsidP="006C27B6">
      <w:r w:rsidRPr="006C27B6">
        <w:rPr>
          <w:b/>
          <w:bCs/>
        </w:rPr>
        <w:t xml:space="preserve">Estudos de </w:t>
      </w:r>
      <w:proofErr w:type="spellStart"/>
      <w:r w:rsidRPr="006C27B6">
        <w:rPr>
          <w:b/>
          <w:bCs/>
        </w:rPr>
        <w:t>JavaScript</w:t>
      </w:r>
      <w:proofErr w:type="spellEnd"/>
      <w:r w:rsidRPr="006C27B6">
        <w:rPr>
          <w:b/>
          <w:bCs/>
        </w:rPr>
        <w:t xml:space="preserve"> e lógica de programação</w:t>
      </w:r>
      <w:r w:rsidRPr="006C27B6">
        <w:br/>
        <w:t>Resolução de exercícios para desenvolver o raciocínio lógico, compreender algoritmos e explorar recursos de interatividade em páginas web.</w:t>
      </w:r>
    </w:p>
    <w:p w14:paraId="7C5164E3" w14:textId="77777777" w:rsidR="006C27B6" w:rsidRPr="006C27B6" w:rsidRDefault="006C27B6" w:rsidP="006C27B6">
      <w:r w:rsidRPr="006C27B6">
        <w:rPr>
          <w:b/>
          <w:bCs/>
        </w:rPr>
        <w:t>Portfólio pessoal de desenvolvimento</w:t>
      </w:r>
      <w:r w:rsidRPr="006C27B6">
        <w:br/>
        <w:t xml:space="preserve">Projeto de apresentação profissional desenvolvido com HTML5, CSS3 e </w:t>
      </w:r>
      <w:proofErr w:type="spellStart"/>
      <w:r w:rsidRPr="006C27B6">
        <w:t>JavaScript</w:t>
      </w:r>
      <w:proofErr w:type="spellEnd"/>
      <w:r w:rsidRPr="006C27B6">
        <w:t>, com seções de apresentação, habilidades técnicas, formação, projetos e contatos.</w:t>
      </w:r>
    </w:p>
    <w:p w14:paraId="599844BC" w14:textId="77777777" w:rsidR="006C27B6" w:rsidRPr="006C27B6" w:rsidRDefault="006C27B6" w:rsidP="006C27B6">
      <w:pPr>
        <w:rPr>
          <w:lang w:val="en-US"/>
        </w:rPr>
      </w:pPr>
      <w:r w:rsidRPr="006C27B6">
        <w:rPr>
          <w:b/>
          <w:bCs/>
          <w:lang w:val="en-US"/>
        </w:rPr>
        <w:t>GitHub:</w:t>
      </w:r>
      <w:r w:rsidRPr="006C27B6">
        <w:rPr>
          <w:lang w:val="en-US"/>
        </w:rPr>
        <w:t xml:space="preserve"> https://github.com/patinho-fofo-paulo</w:t>
      </w:r>
    </w:p>
    <w:p w14:paraId="4191CC45" w14:textId="77777777" w:rsidR="006C27B6" w:rsidRPr="006C27B6" w:rsidRDefault="006C27B6" w:rsidP="006C27B6">
      <w:r w:rsidRPr="006C27B6">
        <w:rPr>
          <w:i/>
          <w:iCs/>
        </w:rPr>
        <w:t>Observação: descreva como projetos concluídos apenas aqueles que você realmente desenvolveu. Se algum estiver em andamento, identifique-o dessa forma.</w:t>
      </w:r>
    </w:p>
    <w:p w14:paraId="11564318" w14:textId="77777777" w:rsidR="006C27B6" w:rsidRPr="006C27B6" w:rsidRDefault="006C27B6" w:rsidP="006C27B6">
      <w:pPr>
        <w:rPr>
          <w:b/>
          <w:bCs/>
        </w:rPr>
      </w:pPr>
      <w:r w:rsidRPr="006C27B6">
        <w:rPr>
          <w:b/>
          <w:bCs/>
        </w:rPr>
        <w:t>COMPETÊNCIAS PESSOAIS</w:t>
      </w:r>
    </w:p>
    <w:p w14:paraId="3558A2E5" w14:textId="77777777" w:rsidR="006C27B6" w:rsidRPr="006C27B6" w:rsidRDefault="006C27B6" w:rsidP="006C27B6">
      <w:pPr>
        <w:numPr>
          <w:ilvl w:val="0"/>
          <w:numId w:val="5"/>
        </w:numPr>
      </w:pPr>
      <w:r w:rsidRPr="006C27B6">
        <w:t>Interesse em aprender novas tecnologias.</w:t>
      </w:r>
    </w:p>
    <w:p w14:paraId="246E075B" w14:textId="77777777" w:rsidR="006C27B6" w:rsidRPr="006C27B6" w:rsidRDefault="006C27B6" w:rsidP="006C27B6">
      <w:pPr>
        <w:numPr>
          <w:ilvl w:val="0"/>
          <w:numId w:val="5"/>
        </w:numPr>
      </w:pPr>
      <w:r w:rsidRPr="006C27B6">
        <w:t>Curiosidade e disposição para resolver problemas.</w:t>
      </w:r>
    </w:p>
    <w:p w14:paraId="2C1CF192" w14:textId="77777777" w:rsidR="006C27B6" w:rsidRPr="006C27B6" w:rsidRDefault="006C27B6" w:rsidP="006C27B6">
      <w:pPr>
        <w:numPr>
          <w:ilvl w:val="0"/>
          <w:numId w:val="5"/>
        </w:numPr>
      </w:pPr>
      <w:r w:rsidRPr="006C27B6">
        <w:t>Organização e dedicação aos estudos.</w:t>
      </w:r>
    </w:p>
    <w:p w14:paraId="6D6C3AC3" w14:textId="77777777" w:rsidR="006C27B6" w:rsidRPr="006C27B6" w:rsidRDefault="006C27B6" w:rsidP="006C27B6">
      <w:pPr>
        <w:numPr>
          <w:ilvl w:val="0"/>
          <w:numId w:val="5"/>
        </w:numPr>
      </w:pPr>
      <w:r w:rsidRPr="006C27B6">
        <w:t>Interesse em desenvolvimento web e criação de interfaces.</w:t>
      </w:r>
    </w:p>
    <w:p w14:paraId="6C174B0A" w14:textId="77777777" w:rsidR="006C27B6" w:rsidRPr="006C27B6" w:rsidRDefault="006C27B6" w:rsidP="006C27B6">
      <w:pPr>
        <w:numPr>
          <w:ilvl w:val="0"/>
          <w:numId w:val="5"/>
        </w:numPr>
      </w:pPr>
      <w:r w:rsidRPr="006C27B6">
        <w:t>Compromisso com o aprendizado contínuo.</w:t>
      </w:r>
    </w:p>
    <w:p w14:paraId="54A6B6BE" w14:textId="77777777" w:rsidR="006C27B6" w:rsidRPr="006C27B6" w:rsidRDefault="006C27B6" w:rsidP="006C27B6">
      <w:pPr>
        <w:rPr>
          <w:b/>
          <w:bCs/>
        </w:rPr>
      </w:pPr>
      <w:r w:rsidRPr="006C27B6">
        <w:rPr>
          <w:b/>
          <w:bCs/>
        </w:rPr>
        <w:t>OBJETIVO DE DESENVOLVIMENTO</w:t>
      </w:r>
    </w:p>
    <w:p w14:paraId="1ABD7775" w14:textId="77777777" w:rsidR="006C27B6" w:rsidRPr="006C27B6" w:rsidRDefault="006C27B6" w:rsidP="006C27B6">
      <w:r w:rsidRPr="006C27B6">
        <w:t>Continuar evoluindo na área de TI, consolidar os</w:t>
      </w:r>
    </w:p>
    <w:p w14:paraId="7FCD1ABB" w14:textId="77777777" w:rsidR="006C27B6" w:rsidRPr="006C27B6" w:rsidRDefault="006C27B6" w:rsidP="006C27B6"/>
    <w:sectPr w:rsidR="006C27B6" w:rsidRPr="006C27B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DB1560"/>
    <w:multiLevelType w:val="multilevel"/>
    <w:tmpl w:val="66741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224020"/>
    <w:multiLevelType w:val="multilevel"/>
    <w:tmpl w:val="8ADA5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4E5E69"/>
    <w:multiLevelType w:val="multilevel"/>
    <w:tmpl w:val="5FD03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946ED7"/>
    <w:multiLevelType w:val="multilevel"/>
    <w:tmpl w:val="0B063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E122FB"/>
    <w:multiLevelType w:val="multilevel"/>
    <w:tmpl w:val="7654E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0874297">
    <w:abstractNumId w:val="3"/>
  </w:num>
  <w:num w:numId="2" w16cid:durableId="782572016">
    <w:abstractNumId w:val="2"/>
  </w:num>
  <w:num w:numId="3" w16cid:durableId="1868714382">
    <w:abstractNumId w:val="1"/>
  </w:num>
  <w:num w:numId="4" w16cid:durableId="565261624">
    <w:abstractNumId w:val="4"/>
  </w:num>
  <w:num w:numId="5" w16cid:durableId="6372266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5DD"/>
    <w:rsid w:val="001A091C"/>
    <w:rsid w:val="002E731C"/>
    <w:rsid w:val="005F05DD"/>
    <w:rsid w:val="006C27B6"/>
    <w:rsid w:val="009A5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4ECA1F"/>
  <w15:chartTrackingRefBased/>
  <w15:docId w15:val="{3B514223-B9B7-45FC-B0C4-7BD4A5E1B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F05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5F05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5F05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F05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F05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F05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F05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F05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F05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F05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5F05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5F05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F05D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F05D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F05D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F05D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F05D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F05D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F05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F05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F05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F05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F05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F05D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F05D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F05D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F05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F05D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F05DD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uiPriority w:val="1"/>
    <w:qFormat/>
    <w:rsid w:val="001A091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226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1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~WRL0904.tmp</Template>
  <TotalTime>5</TotalTime>
  <Pages>1</Pages>
  <Words>511</Words>
  <Characters>2764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4</cp:revision>
  <cp:lastPrinted>2026-10-23T14:55:00Z</cp:lastPrinted>
  <dcterms:created xsi:type="dcterms:W3CDTF">2026-10-23T14:50:00Z</dcterms:created>
  <dcterms:modified xsi:type="dcterms:W3CDTF">2026-10-23T14:55:00Z</dcterms:modified>
</cp:coreProperties>
</file>